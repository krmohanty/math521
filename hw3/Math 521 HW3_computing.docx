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D9477" w14:textId="46A87622" w:rsidR="008B6172" w:rsidRDefault="008B6172" w:rsidP="005A6BE1">
      <w:pPr>
        <w:spacing w:line="360" w:lineRule="auto"/>
        <w:jc w:val="center"/>
        <w:rPr>
          <w:sz w:val="34"/>
          <w:szCs w:val="34"/>
          <w:lang w:val="en-US"/>
        </w:rPr>
      </w:pPr>
      <w:r w:rsidRPr="008B6172">
        <w:rPr>
          <w:sz w:val="34"/>
          <w:szCs w:val="34"/>
          <w:lang w:val="en-US"/>
        </w:rPr>
        <w:t>Math 521 HW</w:t>
      </w:r>
      <w:r w:rsidR="004C7E0D">
        <w:rPr>
          <w:sz w:val="34"/>
          <w:szCs w:val="34"/>
          <w:lang w:val="en-US"/>
        </w:rPr>
        <w:t>3</w:t>
      </w:r>
    </w:p>
    <w:p w14:paraId="15C5479D" w14:textId="77777777" w:rsidR="008B6172" w:rsidRDefault="008B6172" w:rsidP="005A6BE1">
      <w:pPr>
        <w:spacing w:line="360" w:lineRule="auto"/>
        <w:jc w:val="center"/>
        <w:rPr>
          <w:sz w:val="34"/>
          <w:szCs w:val="34"/>
          <w:lang w:val="en-US"/>
        </w:rPr>
      </w:pPr>
    </w:p>
    <w:p w14:paraId="4C591638" w14:textId="77777777" w:rsidR="008B6172" w:rsidRP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  <w:r w:rsidRPr="008B6172">
        <w:rPr>
          <w:sz w:val="28"/>
          <w:szCs w:val="28"/>
          <w:lang w:val="en-US"/>
        </w:rPr>
        <w:t>Raj Mohanty</w:t>
      </w:r>
    </w:p>
    <w:p w14:paraId="10B6476D" w14:textId="77777777" w:rsid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  <w:r w:rsidRPr="008B6172">
        <w:rPr>
          <w:sz w:val="28"/>
          <w:szCs w:val="28"/>
          <w:lang w:val="en-US"/>
        </w:rPr>
        <w:t>raj.mohanty@student.csulb.edu</w:t>
      </w:r>
    </w:p>
    <w:p w14:paraId="3BDED559" w14:textId="77777777" w:rsid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</w:p>
    <w:p w14:paraId="6EAB8C60" w14:textId="77777777" w:rsidR="00217081" w:rsidRDefault="008B6172" w:rsidP="005A6BE1">
      <w:pPr>
        <w:spacing w:line="360" w:lineRule="auto"/>
        <w:ind w:firstLine="346"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2 Computing</w:t>
      </w:r>
    </w:p>
    <w:p w14:paraId="46351EEF" w14:textId="77777777" w:rsidR="00217081" w:rsidRDefault="00217081" w:rsidP="005A6BE1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  <w:r w:rsidRPr="00217081">
        <w:rPr>
          <w:b/>
          <w:bCs/>
          <w:sz w:val="24"/>
          <w:szCs w:val="32"/>
        </w:rPr>
        <w:t>2.1 Problem 1</w:t>
      </w:r>
    </w:p>
    <w:p w14:paraId="7EF08B91" w14:textId="4465EA54" w:rsidR="00217081" w:rsidRPr="005A6BE1" w:rsidRDefault="00477C39" w:rsidP="005A6BE1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First the images are loaded in the </w:t>
      </w:r>
      <w:proofErr w:type="spellStart"/>
      <w:r>
        <w:rPr>
          <w:sz w:val="22"/>
          <w:szCs w:val="22"/>
        </w:rPr>
        <w:t>jupyter</w:t>
      </w:r>
      <w:proofErr w:type="spellEnd"/>
      <w:r>
        <w:rPr>
          <w:sz w:val="22"/>
          <w:szCs w:val="22"/>
        </w:rPr>
        <w:t xml:space="preserve"> environment and some samples are displayed </w:t>
      </w:r>
      <w:r w:rsidR="00CA71EF">
        <w:rPr>
          <w:sz w:val="22"/>
          <w:szCs w:val="22"/>
        </w:rPr>
        <w:t>as shown</w:t>
      </w:r>
      <w:r>
        <w:rPr>
          <w:sz w:val="22"/>
          <w:szCs w:val="22"/>
        </w:rPr>
        <w:t xml:space="preserve"> figure 2.1</w:t>
      </w:r>
    </w:p>
    <w:p w14:paraId="278E2113" w14:textId="77777777" w:rsidR="00477C39" w:rsidRDefault="00477C39" w:rsidP="005A6BE1">
      <w:pPr>
        <w:spacing w:line="360" w:lineRule="auto"/>
        <w:jc w:val="left"/>
        <w:rPr>
          <w:sz w:val="24"/>
          <w:szCs w:val="32"/>
        </w:rPr>
      </w:pPr>
      <w:r w:rsidRPr="00477C39">
        <w:rPr>
          <w:noProof/>
          <w:sz w:val="24"/>
          <w:szCs w:val="32"/>
        </w:rPr>
        <w:drawing>
          <wp:inline distT="0" distB="0" distL="0" distR="0" wp14:anchorId="1C41A0EB" wp14:editId="28216B51">
            <wp:extent cx="4679950" cy="2185670"/>
            <wp:effectExtent l="0" t="0" r="635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2439" w14:textId="14DB6D43" w:rsidR="005A6BE1" w:rsidRPr="00477C39" w:rsidRDefault="00477C39" w:rsidP="005A6BE1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2.1 :</w:t>
      </w:r>
      <w:proofErr w:type="gramEnd"/>
      <w:r w:rsidRPr="00477C39">
        <w:rPr>
          <w:i/>
          <w:iCs/>
          <w:sz w:val="24"/>
          <w:szCs w:val="32"/>
        </w:rPr>
        <w:t xml:space="preserve"> Sample images from the data provided</w:t>
      </w:r>
    </w:p>
    <w:p w14:paraId="3D5BB591" w14:textId="013B2CB3" w:rsidR="00477C39" w:rsidRDefault="00477C39" w:rsidP="005A6BE1">
      <w:pPr>
        <w:spacing w:line="360" w:lineRule="auto"/>
        <w:jc w:val="left"/>
        <w:rPr>
          <w:sz w:val="24"/>
          <w:szCs w:val="32"/>
        </w:rPr>
      </w:pPr>
    </w:p>
    <w:p w14:paraId="562E6E32" w14:textId="126A8692" w:rsidR="00477C39" w:rsidRDefault="00477C39" w:rsidP="00477C39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proofErr w:type="spellStart"/>
      <w:r>
        <w:rPr>
          <w:sz w:val="24"/>
          <w:szCs w:val="32"/>
        </w:rPr>
        <w:t>Ensamble</w:t>
      </w:r>
      <w:proofErr w:type="spellEnd"/>
      <w:r>
        <w:rPr>
          <w:sz w:val="24"/>
          <w:szCs w:val="32"/>
        </w:rPr>
        <w:t xml:space="preserve"> Average Image</w:t>
      </w:r>
    </w:p>
    <w:p w14:paraId="1BB94FB4" w14:textId="43CDE252" w:rsidR="00477C39" w:rsidRDefault="00477C39" w:rsidP="00477C39">
      <w:pPr>
        <w:spacing w:line="360" w:lineRule="auto"/>
        <w:jc w:val="left"/>
        <w:rPr>
          <w:sz w:val="24"/>
          <w:szCs w:val="32"/>
        </w:rPr>
      </w:pPr>
    </w:p>
    <w:p w14:paraId="4C7040B3" w14:textId="22E4CE85" w:rsidR="00477C39" w:rsidRDefault="00477C39" w:rsidP="00477C39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The </w:t>
      </w:r>
      <w:proofErr w:type="spellStart"/>
      <w:r>
        <w:rPr>
          <w:sz w:val="24"/>
          <w:szCs w:val="32"/>
        </w:rPr>
        <w:t>ensamble</w:t>
      </w:r>
      <w:proofErr w:type="spellEnd"/>
      <w:r>
        <w:rPr>
          <w:sz w:val="24"/>
          <w:szCs w:val="32"/>
        </w:rPr>
        <w:t xml:space="preserve"> average image is calculated taking the row averages of the 19200x109 matrix to get at 19200x1 vector.</w:t>
      </w:r>
    </w:p>
    <w:p w14:paraId="3ED39A8F" w14:textId="3FA0C8E8" w:rsidR="00477C39" w:rsidRDefault="00477C39" w:rsidP="00477C39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ab/>
        <w:t xml:space="preserve">The </w:t>
      </w:r>
      <w:proofErr w:type="spellStart"/>
      <w:r>
        <w:rPr>
          <w:sz w:val="24"/>
          <w:szCs w:val="32"/>
        </w:rPr>
        <w:t>ensamble</w:t>
      </w:r>
      <w:proofErr w:type="spellEnd"/>
      <w:r>
        <w:rPr>
          <w:sz w:val="24"/>
          <w:szCs w:val="32"/>
        </w:rPr>
        <w:t xml:space="preserve"> average image is plotted in figure 2.2</w:t>
      </w:r>
    </w:p>
    <w:p w14:paraId="16484752" w14:textId="6DE4E2DD" w:rsidR="00477C39" w:rsidRDefault="00477C39" w:rsidP="00477C39">
      <w:pPr>
        <w:spacing w:line="360" w:lineRule="auto"/>
        <w:jc w:val="left"/>
        <w:rPr>
          <w:sz w:val="24"/>
          <w:szCs w:val="32"/>
        </w:rPr>
      </w:pPr>
    </w:p>
    <w:p w14:paraId="00E01C78" w14:textId="58CD36A8" w:rsidR="00477C39" w:rsidRDefault="00477C39" w:rsidP="00477C39">
      <w:pPr>
        <w:spacing w:line="360" w:lineRule="auto"/>
        <w:jc w:val="left"/>
        <w:rPr>
          <w:sz w:val="24"/>
          <w:szCs w:val="32"/>
        </w:rPr>
      </w:pPr>
      <w:r w:rsidRPr="00477C39">
        <w:rPr>
          <w:sz w:val="24"/>
          <w:szCs w:val="32"/>
        </w:rPr>
        <w:lastRenderedPageBreak/>
        <w:drawing>
          <wp:inline distT="0" distB="0" distL="0" distR="0" wp14:anchorId="177F7CAB" wp14:editId="066443A8">
            <wp:extent cx="4679950" cy="4551045"/>
            <wp:effectExtent l="0" t="0" r="635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9F8D" w14:textId="1B1B9532" w:rsidR="00477C39" w:rsidRDefault="00477C39" w:rsidP="00477C39">
      <w:pPr>
        <w:spacing w:line="360" w:lineRule="auto"/>
        <w:jc w:val="left"/>
        <w:rPr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2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proofErr w:type="spellStart"/>
      <w:r>
        <w:rPr>
          <w:i/>
          <w:iCs/>
          <w:sz w:val="24"/>
          <w:szCs w:val="32"/>
        </w:rPr>
        <w:t>Ensamble</w:t>
      </w:r>
      <w:proofErr w:type="spellEnd"/>
      <w:r>
        <w:rPr>
          <w:i/>
          <w:iCs/>
          <w:sz w:val="24"/>
          <w:szCs w:val="32"/>
        </w:rPr>
        <w:t xml:space="preserve"> average image</w:t>
      </w:r>
    </w:p>
    <w:p w14:paraId="1F88B9EF" w14:textId="0C376946" w:rsidR="00477C39" w:rsidRDefault="00477C39" w:rsidP="00477C39">
      <w:pPr>
        <w:spacing w:line="360" w:lineRule="auto"/>
        <w:jc w:val="left"/>
        <w:rPr>
          <w:sz w:val="24"/>
          <w:szCs w:val="32"/>
        </w:rPr>
      </w:pPr>
    </w:p>
    <w:p w14:paraId="44CE4832" w14:textId="26298147" w:rsidR="00477C39" w:rsidRDefault="00477C39" w:rsidP="00477C39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Mean subtracted image</w:t>
      </w:r>
    </w:p>
    <w:p w14:paraId="2151383E" w14:textId="065DFB2D" w:rsidR="00B4450F" w:rsidRDefault="00B4450F" w:rsidP="00B4450F">
      <w:pPr>
        <w:spacing w:line="360" w:lineRule="auto"/>
        <w:jc w:val="left"/>
        <w:rPr>
          <w:sz w:val="24"/>
          <w:szCs w:val="32"/>
        </w:rPr>
      </w:pPr>
    </w:p>
    <w:p w14:paraId="5E79A5FE" w14:textId="4DCEA81A" w:rsidR="00B4450F" w:rsidRDefault="00B4450F" w:rsidP="00B4450F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In this case the column means are calculated for the 19200x109 matrix and then each value of the column vectors </w:t>
      </w:r>
      <w:proofErr w:type="gramStart"/>
      <w:r>
        <w:rPr>
          <w:sz w:val="24"/>
          <w:szCs w:val="32"/>
        </w:rPr>
        <w:t>are</w:t>
      </w:r>
      <w:proofErr w:type="gramEnd"/>
      <w:r>
        <w:rPr>
          <w:sz w:val="24"/>
          <w:szCs w:val="32"/>
        </w:rPr>
        <w:t xml:space="preserve"> subtracted by their corresponding means. </w:t>
      </w:r>
      <w:r w:rsidR="00B60A51">
        <w:rPr>
          <w:sz w:val="24"/>
          <w:szCs w:val="32"/>
        </w:rPr>
        <w:t xml:space="preserve">This is done to make sure the pixel intensities of the images are </w:t>
      </w:r>
      <w:proofErr w:type="spellStart"/>
      <w:r w:rsidR="00B60A51">
        <w:rPr>
          <w:sz w:val="24"/>
          <w:szCs w:val="32"/>
        </w:rPr>
        <w:t>centered</w:t>
      </w:r>
      <w:proofErr w:type="spellEnd"/>
      <w:r w:rsidR="00B60A51">
        <w:rPr>
          <w:sz w:val="24"/>
          <w:szCs w:val="32"/>
        </w:rPr>
        <w:t xml:space="preserve"> around zero, so that they are all normalized.</w:t>
      </w:r>
    </w:p>
    <w:p w14:paraId="3E9C8194" w14:textId="6E5A0622" w:rsidR="00B60A51" w:rsidRDefault="00AA657E" w:rsidP="00B4450F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then plot a random mean subtracted image and its corresponding original image in figure 2.3. </w:t>
      </w:r>
      <w:r w:rsidR="007325C5">
        <w:rPr>
          <w:sz w:val="24"/>
          <w:szCs w:val="32"/>
        </w:rPr>
        <w:t>They are identical.</w:t>
      </w:r>
    </w:p>
    <w:p w14:paraId="0EAA2A29" w14:textId="09C91116" w:rsidR="007325C5" w:rsidRDefault="007325C5" w:rsidP="00B4450F">
      <w:pPr>
        <w:spacing w:line="360" w:lineRule="auto"/>
        <w:ind w:left="380"/>
        <w:jc w:val="left"/>
        <w:rPr>
          <w:sz w:val="24"/>
          <w:szCs w:val="32"/>
        </w:rPr>
      </w:pPr>
      <w:r w:rsidRPr="007325C5">
        <w:rPr>
          <w:sz w:val="24"/>
          <w:szCs w:val="32"/>
        </w:rPr>
        <w:lastRenderedPageBreak/>
        <w:drawing>
          <wp:inline distT="0" distB="0" distL="0" distR="0" wp14:anchorId="6B595FD4" wp14:editId="7B5BB7DF">
            <wp:extent cx="4679950" cy="7301865"/>
            <wp:effectExtent l="0" t="0" r="6350" b="635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A1B" w14:textId="575298F0" w:rsidR="007325C5" w:rsidRDefault="007325C5" w:rsidP="007325C5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3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Original and Mean subtracted image</w:t>
      </w:r>
    </w:p>
    <w:p w14:paraId="16C20954" w14:textId="2CECA2B3" w:rsidR="00267A33" w:rsidRDefault="00267A33" w:rsidP="007325C5">
      <w:pPr>
        <w:spacing w:line="360" w:lineRule="auto"/>
        <w:jc w:val="left"/>
        <w:rPr>
          <w:i/>
          <w:iCs/>
          <w:sz w:val="24"/>
          <w:szCs w:val="32"/>
        </w:rPr>
      </w:pPr>
    </w:p>
    <w:p w14:paraId="2D42DBE4" w14:textId="791A30CF" w:rsidR="00267A33" w:rsidRDefault="00267A33" w:rsidP="00267A33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Eigen pictures by Snapshot method</w:t>
      </w:r>
    </w:p>
    <w:p w14:paraId="7CCF5C86" w14:textId="3771FB8D" w:rsidR="00267A33" w:rsidRDefault="00267A33" w:rsidP="00267A33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To get the eigen pictures of the images we first calculated ensemble averaged covariance </w:t>
      </w:r>
      <w:proofErr w:type="spellStart"/>
      <w:r>
        <w:rPr>
          <w:sz w:val="24"/>
          <w:szCs w:val="32"/>
        </w:rPr>
        <w:t>metrix</w:t>
      </w:r>
      <w:proofErr w:type="spellEnd"/>
      <w:r>
        <w:rPr>
          <w:sz w:val="24"/>
          <w:szCs w:val="32"/>
        </w:rPr>
        <w:t xml:space="preserve"> Ct</w:t>
      </w:r>
    </w:p>
    <w:p w14:paraId="2ACC1E4D" w14:textId="7874F5DD" w:rsidR="00267A33" w:rsidRPr="00267A33" w:rsidRDefault="00267A33" w:rsidP="00267A33">
      <w:pPr>
        <w:spacing w:line="360" w:lineRule="auto"/>
        <w:ind w:left="380"/>
        <w:jc w:val="left"/>
        <w:rPr>
          <w:sz w:val="24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32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32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32"/>
            </w:rPr>
            <m:t>X</m:t>
          </m:r>
        </m:oMath>
      </m:oMathPara>
    </w:p>
    <w:p w14:paraId="0D2A75F0" w14:textId="70C7EB0C" w:rsidR="00267A33" w:rsidRDefault="00267A33" w:rsidP="007325C5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chose this Ct to conveniently reduce the dimension to a 109x109 matrix since </w:t>
      </w:r>
      <w:r w:rsidR="00C07D5E">
        <w:rPr>
          <w:sz w:val="24"/>
          <w:szCs w:val="32"/>
        </w:rPr>
        <w:t>X</w:t>
      </w:r>
      <w:r>
        <w:rPr>
          <w:sz w:val="24"/>
          <w:szCs w:val="32"/>
        </w:rPr>
        <w:t xml:space="preserve"> is a 19200x109 matrix.</w:t>
      </w:r>
    </w:p>
    <w:p w14:paraId="5AD75D22" w14:textId="131CD21F" w:rsidR="00267A33" w:rsidRDefault="00267A33" w:rsidP="007325C5">
      <w:pPr>
        <w:spacing w:line="360" w:lineRule="auto"/>
        <w:jc w:val="left"/>
        <w:rPr>
          <w:sz w:val="24"/>
          <w:szCs w:val="32"/>
        </w:rPr>
      </w:pPr>
    </w:p>
    <w:p w14:paraId="53B5B0E6" w14:textId="22BB88E7" w:rsidR="00267A33" w:rsidRDefault="00267A33" w:rsidP="007325C5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then determine the eigenvalues and eigenvectors of Ct. The </w:t>
      </w:r>
      <w:r w:rsidR="00A14634">
        <w:rPr>
          <w:sz w:val="24"/>
          <w:szCs w:val="32"/>
        </w:rPr>
        <w:sym w:font="Symbol" w:char="F073"/>
      </w:r>
      <w:r w:rsidR="00A14634">
        <w:rPr>
          <w:sz w:val="24"/>
          <w:szCs w:val="32"/>
        </w:rPr>
        <w:t>s are the square root of the eigenvalues.</w:t>
      </w:r>
    </w:p>
    <w:p w14:paraId="0F7FB820" w14:textId="16ACB798" w:rsidR="00A14634" w:rsidRDefault="00A14634" w:rsidP="007325C5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construct the </w:t>
      </w:r>
      <w:r>
        <w:rPr>
          <w:sz w:val="24"/>
          <w:szCs w:val="32"/>
        </w:rPr>
        <w:sym w:font="Symbol" w:char="F053"/>
      </w:r>
      <w:r>
        <w:rPr>
          <w:sz w:val="24"/>
          <w:szCs w:val="32"/>
        </w:rPr>
        <w:t xml:space="preserve"> matri</w:t>
      </w:r>
      <w:r w:rsidR="00267DD4">
        <w:rPr>
          <w:sz w:val="24"/>
          <w:szCs w:val="32"/>
        </w:rPr>
        <w:t>x</w:t>
      </w:r>
      <w:r>
        <w:rPr>
          <w:sz w:val="24"/>
          <w:szCs w:val="32"/>
        </w:rPr>
        <w:t xml:space="preserve"> from the </w:t>
      </w:r>
      <w:r>
        <w:rPr>
          <w:sz w:val="24"/>
          <w:szCs w:val="32"/>
        </w:rPr>
        <w:sym w:font="Symbol" w:char="F073"/>
      </w:r>
      <w:r>
        <w:rPr>
          <w:sz w:val="24"/>
          <w:szCs w:val="32"/>
        </w:rPr>
        <w:t>s</w:t>
      </w:r>
      <w:r>
        <w:rPr>
          <w:sz w:val="24"/>
          <w:szCs w:val="32"/>
        </w:rPr>
        <w:t xml:space="preserve"> and V matri</w:t>
      </w:r>
      <w:r w:rsidR="00BA5AEC">
        <w:rPr>
          <w:sz w:val="24"/>
          <w:szCs w:val="32"/>
        </w:rPr>
        <w:t>x</w:t>
      </w:r>
      <w:r>
        <w:rPr>
          <w:sz w:val="24"/>
          <w:szCs w:val="32"/>
        </w:rPr>
        <w:t xml:space="preserve"> has all the eigenvectors as the column </w:t>
      </w:r>
      <w:r w:rsidR="00BA5AEC">
        <w:rPr>
          <w:sz w:val="24"/>
          <w:szCs w:val="32"/>
        </w:rPr>
        <w:t>vectors</w:t>
      </w:r>
      <w:r>
        <w:rPr>
          <w:sz w:val="24"/>
          <w:szCs w:val="32"/>
        </w:rPr>
        <w:t xml:space="preserve">. </w:t>
      </w:r>
    </w:p>
    <w:p w14:paraId="6101A104" w14:textId="116939B3" w:rsidR="00267DD4" w:rsidRDefault="00267DD4" w:rsidP="007325C5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know that </w:t>
      </w:r>
    </w:p>
    <w:p w14:paraId="0CD74BD7" w14:textId="4991107B" w:rsidR="00267DD4" w:rsidRPr="00267A33" w:rsidRDefault="00267DD4" w:rsidP="007325C5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ab/>
      </w:r>
      <m:oMath>
        <m:r>
          <w:rPr>
            <w:rFonts w:ascii="Cambria Math" w:hAnsi="Cambria Math"/>
            <w:sz w:val="24"/>
            <w:szCs w:val="32"/>
          </w:rPr>
          <m:t>U=XV</m:t>
        </m:r>
        <m:sSup>
          <m:s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32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32"/>
              </w:rPr>
              <m:t>+</m:t>
            </m:r>
          </m:sup>
        </m:sSup>
      </m:oMath>
    </w:p>
    <w:p w14:paraId="01A134DD" w14:textId="5F83D8CC" w:rsidR="007325C5" w:rsidRDefault="00267DD4" w:rsidP="00B4450F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Where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32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32"/>
              </w:rPr>
              <m:t>+</m:t>
            </m:r>
          </m:sup>
        </m:sSup>
      </m:oMath>
      <w:r>
        <w:rPr>
          <w:sz w:val="24"/>
          <w:szCs w:val="32"/>
        </w:rPr>
        <w:t xml:space="preserve"> is the pseudoinverse of </w:t>
      </w:r>
      <w:r>
        <w:rPr>
          <w:sz w:val="24"/>
          <w:szCs w:val="32"/>
        </w:rPr>
        <w:sym w:font="Symbol" w:char="F053"/>
      </w:r>
      <w:r>
        <w:rPr>
          <w:sz w:val="24"/>
          <w:szCs w:val="32"/>
        </w:rPr>
        <w:t>.</w:t>
      </w:r>
    </w:p>
    <w:p w14:paraId="6020F16F" w14:textId="4AFE1A19" w:rsidR="00267DD4" w:rsidRDefault="00267DD4" w:rsidP="00267DD4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utilize this to </w:t>
      </w:r>
      <w:proofErr w:type="spellStart"/>
      <w:r>
        <w:rPr>
          <w:sz w:val="24"/>
          <w:szCs w:val="32"/>
        </w:rPr>
        <w:t>calulate</w:t>
      </w:r>
      <w:proofErr w:type="spellEnd"/>
      <w:r>
        <w:rPr>
          <w:sz w:val="24"/>
          <w:szCs w:val="32"/>
        </w:rPr>
        <w:t xml:space="preserve"> the eigen pictures (namely </w:t>
      </w:r>
      <w:proofErr w:type="spellStart"/>
      <w:r>
        <w:rPr>
          <w:sz w:val="24"/>
          <w:szCs w:val="32"/>
        </w:rPr>
        <w:t>u</w:t>
      </w:r>
      <w:r>
        <w:rPr>
          <w:sz w:val="24"/>
          <w:szCs w:val="32"/>
          <w:vertAlign w:val="subscript"/>
        </w:rPr>
        <w:t>i</w:t>
      </w:r>
      <w:proofErr w:type="spellEnd"/>
      <w:r>
        <w:rPr>
          <w:sz w:val="24"/>
          <w:szCs w:val="32"/>
        </w:rPr>
        <w:t xml:space="preserve"> vectors)</w:t>
      </w:r>
    </w:p>
    <w:p w14:paraId="113C0441" w14:textId="467BFCEB" w:rsidR="00267DD4" w:rsidRDefault="00267DD4" w:rsidP="00267DD4">
      <w:pPr>
        <w:spacing w:line="360" w:lineRule="auto"/>
        <w:jc w:val="left"/>
        <w:rPr>
          <w:sz w:val="24"/>
          <w:szCs w:val="32"/>
        </w:rPr>
      </w:pPr>
    </w:p>
    <w:p w14:paraId="1DA28BE7" w14:textId="61258003" w:rsidR="00267DD4" w:rsidRDefault="00267DD4" w:rsidP="00267DD4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The first 10 eigen pictures are displayed in figure 2.4</w:t>
      </w:r>
    </w:p>
    <w:p w14:paraId="38102EDA" w14:textId="5FE232F1" w:rsidR="00267DD4" w:rsidRDefault="00267DD4" w:rsidP="00267DD4">
      <w:pPr>
        <w:spacing w:line="360" w:lineRule="auto"/>
        <w:jc w:val="left"/>
        <w:rPr>
          <w:sz w:val="24"/>
          <w:szCs w:val="32"/>
        </w:rPr>
      </w:pPr>
    </w:p>
    <w:p w14:paraId="03C927EA" w14:textId="4D51B81F" w:rsidR="00267DD4" w:rsidRDefault="00267DD4" w:rsidP="00267DD4">
      <w:pPr>
        <w:spacing w:line="360" w:lineRule="auto"/>
        <w:jc w:val="left"/>
        <w:rPr>
          <w:sz w:val="24"/>
          <w:szCs w:val="32"/>
        </w:rPr>
      </w:pPr>
      <w:r w:rsidRPr="00267DD4">
        <w:rPr>
          <w:sz w:val="24"/>
          <w:szCs w:val="32"/>
        </w:rPr>
        <w:drawing>
          <wp:inline distT="0" distB="0" distL="0" distR="0" wp14:anchorId="373EA349" wp14:editId="589AFFBC">
            <wp:extent cx="5410988" cy="1041817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277" cy="10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2E6" w14:textId="074AE57B" w:rsidR="00267DD4" w:rsidRDefault="00267DD4" w:rsidP="00267DD4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4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Eigen pictures</w:t>
      </w:r>
    </w:p>
    <w:p w14:paraId="53115B85" w14:textId="7B0C03ED" w:rsidR="00267DD4" w:rsidRDefault="00267DD4" w:rsidP="00267DD4">
      <w:pPr>
        <w:spacing w:line="360" w:lineRule="auto"/>
        <w:jc w:val="left"/>
        <w:rPr>
          <w:sz w:val="24"/>
          <w:szCs w:val="32"/>
        </w:rPr>
      </w:pPr>
    </w:p>
    <w:p w14:paraId="16FFA6C4" w14:textId="042B2958" w:rsidR="00BA5AEC" w:rsidRDefault="00BA5AEC" w:rsidP="00267DD4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also verify this by using the </w:t>
      </w:r>
      <w:proofErr w:type="spellStart"/>
      <w:r>
        <w:rPr>
          <w:sz w:val="24"/>
          <w:szCs w:val="32"/>
        </w:rPr>
        <w:t>svd</w:t>
      </w:r>
      <w:proofErr w:type="spellEnd"/>
      <w:r>
        <w:rPr>
          <w:sz w:val="24"/>
          <w:szCs w:val="32"/>
        </w:rPr>
        <w:t xml:space="preserve"> </w:t>
      </w:r>
      <w:proofErr w:type="gramStart"/>
      <w:r>
        <w:rPr>
          <w:sz w:val="24"/>
          <w:szCs w:val="32"/>
        </w:rPr>
        <w:t>function(</w:t>
      </w:r>
      <w:proofErr w:type="gramEnd"/>
      <w:r>
        <w:rPr>
          <w:sz w:val="24"/>
          <w:szCs w:val="32"/>
        </w:rPr>
        <w:t>see code).</w:t>
      </w:r>
    </w:p>
    <w:p w14:paraId="61B59E9A" w14:textId="77777777" w:rsidR="00BA5AEC" w:rsidRPr="00267DD4" w:rsidRDefault="00BA5AEC" w:rsidP="00267DD4">
      <w:pPr>
        <w:spacing w:line="360" w:lineRule="auto"/>
        <w:jc w:val="left"/>
        <w:rPr>
          <w:sz w:val="24"/>
          <w:szCs w:val="32"/>
        </w:rPr>
      </w:pPr>
    </w:p>
    <w:p w14:paraId="3A0CDF46" w14:textId="30B072EC" w:rsidR="00267DD4" w:rsidRDefault="00267DD4" w:rsidP="00267DD4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Partial reconstruction</w:t>
      </w:r>
    </w:p>
    <w:p w14:paraId="7C359774" w14:textId="7E9F6262" w:rsidR="00267DD4" w:rsidRDefault="00267DD4" w:rsidP="00267DD4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take first D basis vectors of the eigen pictures and project any random image to </w:t>
      </w:r>
      <w:proofErr w:type="gramStart"/>
      <w:r>
        <w:rPr>
          <w:sz w:val="24"/>
          <w:szCs w:val="32"/>
        </w:rPr>
        <w:t>it .</w:t>
      </w:r>
      <w:proofErr w:type="gramEnd"/>
      <w:r>
        <w:rPr>
          <w:sz w:val="24"/>
          <w:szCs w:val="32"/>
        </w:rPr>
        <w:t xml:space="preserve"> We then calculate the relative error or distance of the image and its projection.</w:t>
      </w:r>
    </w:p>
    <w:p w14:paraId="438E4010" w14:textId="430FFD66" w:rsidR="00267DD4" w:rsidRPr="00267DD4" w:rsidRDefault="00B13A4D" w:rsidP="00267DD4">
      <w:pPr>
        <w:spacing w:line="360" w:lineRule="auto"/>
        <w:ind w:left="380"/>
        <w:jc w:val="left"/>
        <w:rPr>
          <w:sz w:val="24"/>
          <w:szCs w:val="32"/>
        </w:rPr>
      </w:pPr>
      <m:oMath>
        <m:r>
          <w:rPr>
            <w:rFonts w:ascii="Cambria Math" w:hAnsi="Cambria Math"/>
            <w:sz w:val="24"/>
            <w:szCs w:val="32"/>
          </w:rPr>
          <m:t xml:space="preserve">relative error= 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32"/>
                  </w:rPr>
                  <m:t xml:space="preserve">x-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D</m:t>
                    </m:r>
                  </m:sub>
                </m:sSub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x</m:t>
                </m:r>
              </m:e>
            </m:d>
          </m:den>
        </m:f>
      </m:oMath>
      <w:r w:rsidR="0002054B">
        <w:rPr>
          <w:sz w:val="24"/>
          <w:szCs w:val="32"/>
        </w:rPr>
        <w:t xml:space="preserve">  </w:t>
      </w:r>
      <w:r w:rsidR="00192917">
        <w:rPr>
          <w:sz w:val="24"/>
          <w:szCs w:val="32"/>
        </w:rPr>
        <w:t xml:space="preserve">                                           </w:t>
      </w:r>
      <w:r w:rsidR="0002054B">
        <w:rPr>
          <w:sz w:val="24"/>
          <w:szCs w:val="32"/>
        </w:rPr>
        <w:t>(1)</w:t>
      </w:r>
    </w:p>
    <w:p w14:paraId="29125E02" w14:textId="6F6A6D24" w:rsidR="00B13A4D" w:rsidRDefault="00267DD4" w:rsidP="00B13A4D">
      <w:pPr>
        <w:spacing w:line="360" w:lineRule="auto"/>
        <w:ind w:left="3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Where x is any particular image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D</m:t>
            </m:r>
          </m:sub>
        </m:sSub>
      </m:oMath>
      <w:r>
        <w:rPr>
          <w:sz w:val="24"/>
          <w:szCs w:val="32"/>
        </w:rPr>
        <w:t xml:space="preserve"> is its projection </w:t>
      </w:r>
      <w:r w:rsidR="00B13A4D">
        <w:rPr>
          <w:sz w:val="24"/>
          <w:szCs w:val="32"/>
        </w:rPr>
        <w:t xml:space="preserve">on the first D basis. We try different values of D and notice the </w:t>
      </w:r>
      <w:r w:rsidR="00B13A4D">
        <w:rPr>
          <w:sz w:val="24"/>
          <w:szCs w:val="32"/>
        </w:rPr>
        <w:lastRenderedPageBreak/>
        <w:t>reconstructed image</w:t>
      </w:r>
      <w:r w:rsidR="00B358A5">
        <w:rPr>
          <w:sz w:val="24"/>
          <w:szCs w:val="32"/>
        </w:rPr>
        <w:t>s</w:t>
      </w:r>
      <w:r w:rsidR="00B13A4D">
        <w:rPr>
          <w:sz w:val="24"/>
          <w:szCs w:val="32"/>
        </w:rPr>
        <w:t>. At D=98 (Rank of X) we fully reconstruct the image. Figure 2.5 show</w:t>
      </w:r>
      <w:r w:rsidR="00B358A5">
        <w:rPr>
          <w:sz w:val="24"/>
          <w:szCs w:val="32"/>
        </w:rPr>
        <w:t>s</w:t>
      </w:r>
      <w:r w:rsidR="00B13A4D">
        <w:rPr>
          <w:sz w:val="24"/>
          <w:szCs w:val="32"/>
        </w:rPr>
        <w:t xml:space="preserve"> the reconstructed images with their D values and relative errors.</w:t>
      </w:r>
    </w:p>
    <w:p w14:paraId="4A7E3E37" w14:textId="179ADC6C" w:rsidR="00B13A4D" w:rsidRDefault="00B13A4D" w:rsidP="00B13A4D">
      <w:pPr>
        <w:spacing w:line="360" w:lineRule="auto"/>
        <w:ind w:left="380"/>
        <w:jc w:val="left"/>
        <w:rPr>
          <w:sz w:val="24"/>
          <w:szCs w:val="32"/>
        </w:rPr>
      </w:pPr>
      <w:r w:rsidRPr="00B13A4D">
        <w:rPr>
          <w:sz w:val="24"/>
          <w:szCs w:val="32"/>
        </w:rPr>
        <w:drawing>
          <wp:inline distT="0" distB="0" distL="0" distR="0" wp14:anchorId="54EF6B0B" wp14:editId="51ACD82D">
            <wp:extent cx="4679950" cy="4116070"/>
            <wp:effectExtent l="0" t="0" r="6350" b="0"/>
            <wp:docPr id="26" name="Picture 26" descr="A picture containing photo, newspape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9D89" w14:textId="2C87F566" w:rsidR="00B13A4D" w:rsidRDefault="00B13A4D" w:rsidP="00B13A4D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5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Reconstructed images</w:t>
      </w:r>
    </w:p>
    <w:p w14:paraId="76DE0B77" w14:textId="3F6AC406" w:rsidR="004348BD" w:rsidRDefault="004348BD" w:rsidP="00B13A4D">
      <w:pPr>
        <w:spacing w:line="360" w:lineRule="auto"/>
        <w:jc w:val="left"/>
        <w:rPr>
          <w:i/>
          <w:iCs/>
          <w:sz w:val="24"/>
          <w:szCs w:val="32"/>
        </w:rPr>
      </w:pPr>
    </w:p>
    <w:p w14:paraId="4CBC48F4" w14:textId="70ABF23E" w:rsidR="00564BFF" w:rsidRDefault="00E666E5" w:rsidP="00564BFF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Graph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i</m:t>
            </m:r>
          </m:sub>
        </m:sSub>
        <m:r>
          <w:rPr>
            <w:rFonts w:ascii="Cambria Math" w:hAnsi="Cambria Math"/>
            <w:sz w:val="24"/>
            <w:szCs w:val="32"/>
          </w:rPr>
          <m:t>/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max</m:t>
            </m:r>
          </m:sub>
        </m:sSub>
      </m:oMath>
    </w:p>
    <w:p w14:paraId="4A9E36A4" w14:textId="70AA2D6A" w:rsidR="00E666E5" w:rsidRPr="00E666E5" w:rsidRDefault="00E666E5" w:rsidP="00E666E5">
      <w:pPr>
        <w:pStyle w:val="ListParagraph"/>
        <w:spacing w:line="360" w:lineRule="auto"/>
        <w:ind w:left="1060" w:firstLine="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plot the graph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i</m:t>
            </m:r>
          </m:sub>
        </m:sSub>
        <m:r>
          <w:rPr>
            <w:rFonts w:ascii="Cambria Math" w:hAnsi="Cambria Math"/>
            <w:sz w:val="24"/>
            <w:szCs w:val="32"/>
          </w:rPr>
          <m:t>/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max</m:t>
            </m:r>
          </m:sub>
        </m:sSub>
      </m:oMath>
      <w:r>
        <w:rPr>
          <w:sz w:val="24"/>
          <w:szCs w:val="32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i</m:t>
            </m:r>
          </m:sub>
        </m:sSub>
      </m:oMath>
      <w:r>
        <w:rPr>
          <w:sz w:val="24"/>
          <w:szCs w:val="32"/>
        </w:rPr>
        <w:t xml:space="preserve">s are the eigenvalues of </w:t>
      </w:r>
      <w:proofErr w:type="spellStart"/>
      <w:proofErr w:type="gramStart"/>
      <w:r>
        <w:rPr>
          <w:sz w:val="24"/>
          <w:szCs w:val="32"/>
        </w:rPr>
        <w:t>Ct.Figure</w:t>
      </w:r>
      <w:proofErr w:type="spellEnd"/>
      <w:proofErr w:type="gramEnd"/>
      <w:r>
        <w:rPr>
          <w:sz w:val="24"/>
          <w:szCs w:val="32"/>
        </w:rPr>
        <w:t xml:space="preserve"> 2.6 shows the plot.</w:t>
      </w:r>
    </w:p>
    <w:p w14:paraId="2B06E172" w14:textId="09BD6877" w:rsidR="00B13A4D" w:rsidRDefault="00E666E5" w:rsidP="00B13A4D">
      <w:pPr>
        <w:spacing w:line="360" w:lineRule="auto"/>
        <w:ind w:left="380"/>
        <w:jc w:val="left"/>
        <w:rPr>
          <w:sz w:val="24"/>
          <w:szCs w:val="32"/>
        </w:rPr>
      </w:pPr>
      <w:r w:rsidRPr="00E666E5">
        <w:rPr>
          <w:sz w:val="24"/>
          <w:szCs w:val="32"/>
        </w:rPr>
        <w:lastRenderedPageBreak/>
        <w:drawing>
          <wp:inline distT="0" distB="0" distL="0" distR="0" wp14:anchorId="7E0D3CFF" wp14:editId="10A7A04D">
            <wp:extent cx="4679950" cy="3387725"/>
            <wp:effectExtent l="0" t="0" r="6350" b="3175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89D4" w14:textId="3F270E69" w:rsidR="00E666E5" w:rsidRDefault="00E666E5" w:rsidP="00E666E5">
      <w:pPr>
        <w:spacing w:line="360" w:lineRule="auto"/>
        <w:jc w:val="left"/>
        <w:rPr>
          <w:i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6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 xml:space="preserve">Plot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i</m:t>
            </m:r>
          </m:sub>
        </m:sSub>
        <m:r>
          <w:rPr>
            <w:rFonts w:ascii="Cambria Math" w:hAnsi="Cambria Math"/>
            <w:sz w:val="24"/>
            <w:szCs w:val="32"/>
          </w:rPr>
          <m:t>/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max</m:t>
            </m:r>
          </m:sub>
        </m:sSub>
      </m:oMath>
    </w:p>
    <w:p w14:paraId="5860B640" w14:textId="113C8DF8" w:rsidR="00E666E5" w:rsidRDefault="00E666E5" w:rsidP="00E666E5">
      <w:pPr>
        <w:spacing w:line="360" w:lineRule="auto"/>
        <w:jc w:val="left"/>
        <w:rPr>
          <w:i/>
          <w:sz w:val="24"/>
          <w:szCs w:val="32"/>
        </w:rPr>
      </w:pPr>
    </w:p>
    <w:p w14:paraId="5B1F18F7" w14:textId="444A24F8" w:rsidR="00E666E5" w:rsidRDefault="0002054B" w:rsidP="00E666E5">
      <w:pPr>
        <w:spacing w:line="360" w:lineRule="auto"/>
        <w:jc w:val="left"/>
        <w:rPr>
          <w:iCs/>
          <w:sz w:val="24"/>
          <w:szCs w:val="32"/>
        </w:rPr>
      </w:pPr>
      <w:r>
        <w:rPr>
          <w:iCs/>
          <w:sz w:val="24"/>
          <w:szCs w:val="32"/>
        </w:rPr>
        <w:t>We notice that the value drops pretty sharply. The value is very close to zero at around 98 which is the rank of the image matrix X.</w:t>
      </w:r>
    </w:p>
    <w:p w14:paraId="65D83C8E" w14:textId="77777777" w:rsidR="0002054B" w:rsidRPr="00E666E5" w:rsidRDefault="0002054B" w:rsidP="00E666E5">
      <w:pPr>
        <w:spacing w:line="360" w:lineRule="auto"/>
        <w:jc w:val="left"/>
        <w:rPr>
          <w:iCs/>
          <w:sz w:val="24"/>
          <w:szCs w:val="32"/>
        </w:rPr>
      </w:pPr>
    </w:p>
    <w:p w14:paraId="54AD5595" w14:textId="4DC5B531" w:rsidR="0002054B" w:rsidRDefault="0002054B" w:rsidP="0002054B">
      <w:pPr>
        <w:pStyle w:val="ListParagraph"/>
        <w:numPr>
          <w:ilvl w:val="0"/>
          <w:numId w:val="14"/>
        </w:num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Classification algorithm using PCA</w:t>
      </w:r>
    </w:p>
    <w:p w14:paraId="425D6370" w14:textId="77777777" w:rsidR="00E666E5" w:rsidRDefault="00E666E5" w:rsidP="00B13A4D">
      <w:pPr>
        <w:spacing w:line="360" w:lineRule="auto"/>
        <w:ind w:left="380"/>
        <w:jc w:val="left"/>
        <w:rPr>
          <w:sz w:val="24"/>
          <w:szCs w:val="32"/>
        </w:rPr>
      </w:pPr>
    </w:p>
    <w:p w14:paraId="3DC794EC" w14:textId="23D690D6" w:rsidR="00B13A4D" w:rsidRPr="0002054B" w:rsidRDefault="0002054B" w:rsidP="0002054B">
      <w:pPr>
        <w:pStyle w:val="ListParagraph"/>
        <w:numPr>
          <w:ilvl w:val="0"/>
          <w:numId w:val="15"/>
        </w:numPr>
        <w:spacing w:line="360" w:lineRule="auto"/>
        <w:jc w:val="left"/>
        <w:rPr>
          <w:sz w:val="24"/>
          <w:szCs w:val="32"/>
        </w:rPr>
      </w:pPr>
      <w:r w:rsidRPr="0002054B">
        <w:rPr>
          <w:sz w:val="24"/>
          <w:szCs w:val="32"/>
        </w:rPr>
        <w:t>The algorithm goes as follows:</w:t>
      </w:r>
    </w:p>
    <w:p w14:paraId="797F19EF" w14:textId="49DC246C" w:rsidR="0002054B" w:rsidRPr="0002054B" w:rsidRDefault="0002054B" w:rsidP="0002054B">
      <w:pPr>
        <w:pStyle w:val="ListParagraph"/>
        <w:numPr>
          <w:ilvl w:val="0"/>
          <w:numId w:val="15"/>
        </w:numPr>
        <w:spacing w:line="360" w:lineRule="auto"/>
        <w:jc w:val="left"/>
        <w:rPr>
          <w:sz w:val="24"/>
          <w:szCs w:val="32"/>
        </w:rPr>
      </w:pPr>
      <w:r w:rsidRPr="0002054B">
        <w:rPr>
          <w:sz w:val="24"/>
          <w:szCs w:val="32"/>
        </w:rPr>
        <w:t>Given a set of pattern matrices (Gallery), calculate the SVD and get the left singular vectors of the pattern matrices separately.</w:t>
      </w:r>
    </w:p>
    <w:p w14:paraId="219462DD" w14:textId="77AF839C" w:rsidR="0002054B" w:rsidRPr="0002054B" w:rsidRDefault="0002054B" w:rsidP="0002054B">
      <w:pPr>
        <w:pStyle w:val="ListParagraph"/>
        <w:numPr>
          <w:ilvl w:val="0"/>
          <w:numId w:val="15"/>
        </w:numPr>
        <w:spacing w:line="360" w:lineRule="auto"/>
        <w:jc w:val="left"/>
        <w:rPr>
          <w:sz w:val="24"/>
          <w:szCs w:val="32"/>
        </w:rPr>
      </w:pPr>
      <w:r w:rsidRPr="0002054B">
        <w:rPr>
          <w:sz w:val="24"/>
          <w:szCs w:val="32"/>
        </w:rPr>
        <w:t xml:space="preserve">Given a Probe or test pattern (x), project the test pattern on all the different pattern basis (select first D basis). Call it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D</m:t>
            </m:r>
          </m:sub>
        </m:sSub>
      </m:oMath>
    </w:p>
    <w:p w14:paraId="244A14B7" w14:textId="260DF488" w:rsidR="0002054B" w:rsidRPr="0002054B" w:rsidRDefault="0002054B" w:rsidP="0002054B">
      <w:pPr>
        <w:pStyle w:val="ListParagraph"/>
        <w:numPr>
          <w:ilvl w:val="0"/>
          <w:numId w:val="15"/>
        </w:numPr>
        <w:spacing w:line="360" w:lineRule="auto"/>
        <w:jc w:val="left"/>
        <w:rPr>
          <w:sz w:val="24"/>
          <w:szCs w:val="32"/>
        </w:rPr>
      </w:pPr>
      <w:r w:rsidRPr="0002054B">
        <w:rPr>
          <w:sz w:val="24"/>
          <w:szCs w:val="32"/>
        </w:rPr>
        <w:t>Calculate the relative error as in equation (1).</w:t>
      </w:r>
    </w:p>
    <w:p w14:paraId="5F68BA73" w14:textId="33BEB7C0" w:rsidR="00267DD4" w:rsidRPr="0002054B" w:rsidRDefault="0002054B" w:rsidP="0002054B">
      <w:pPr>
        <w:pStyle w:val="ListParagraph"/>
        <w:numPr>
          <w:ilvl w:val="0"/>
          <w:numId w:val="15"/>
        </w:numPr>
        <w:spacing w:line="360" w:lineRule="auto"/>
        <w:jc w:val="left"/>
        <w:rPr>
          <w:sz w:val="24"/>
          <w:szCs w:val="32"/>
        </w:rPr>
      </w:pPr>
      <w:r w:rsidRPr="0002054B">
        <w:rPr>
          <w:sz w:val="24"/>
          <w:szCs w:val="32"/>
        </w:rPr>
        <w:t xml:space="preserve">The probe x is classified to the pattern which has the least </w:t>
      </w:r>
      <w:r>
        <w:rPr>
          <w:sz w:val="24"/>
          <w:szCs w:val="32"/>
        </w:rPr>
        <w:t xml:space="preserve">relative </w:t>
      </w:r>
      <w:r w:rsidRPr="0002054B">
        <w:rPr>
          <w:sz w:val="24"/>
          <w:szCs w:val="32"/>
        </w:rPr>
        <w:t>erro</w:t>
      </w:r>
      <w:r>
        <w:rPr>
          <w:sz w:val="24"/>
          <w:szCs w:val="32"/>
        </w:rPr>
        <w:t>r</w:t>
      </w:r>
    </w:p>
    <w:p w14:paraId="71BB5084" w14:textId="77777777" w:rsidR="00267DD4" w:rsidRDefault="00267DD4" w:rsidP="00556BB2">
      <w:pPr>
        <w:spacing w:line="360" w:lineRule="auto"/>
        <w:jc w:val="left"/>
        <w:rPr>
          <w:sz w:val="22"/>
          <w:szCs w:val="22"/>
        </w:rPr>
      </w:pPr>
    </w:p>
    <w:p w14:paraId="1EDFD714" w14:textId="77777777" w:rsidR="0002054B" w:rsidRDefault="0002054B" w:rsidP="005A3426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</w:p>
    <w:p w14:paraId="3271216E" w14:textId="369C2262" w:rsidR="005A3426" w:rsidRDefault="005A3426" w:rsidP="005A3426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  <w:r w:rsidRPr="00217081">
        <w:rPr>
          <w:b/>
          <w:bCs/>
          <w:sz w:val="24"/>
          <w:szCs w:val="32"/>
        </w:rPr>
        <w:lastRenderedPageBreak/>
        <w:t>2.</w:t>
      </w:r>
      <w:r>
        <w:rPr>
          <w:b/>
          <w:bCs/>
          <w:sz w:val="24"/>
          <w:szCs w:val="32"/>
        </w:rPr>
        <w:t>2</w:t>
      </w:r>
      <w:r w:rsidRPr="00217081">
        <w:rPr>
          <w:b/>
          <w:bCs/>
          <w:sz w:val="24"/>
          <w:szCs w:val="32"/>
        </w:rPr>
        <w:t xml:space="preserve"> Problem </w:t>
      </w:r>
      <w:r>
        <w:rPr>
          <w:b/>
          <w:bCs/>
          <w:sz w:val="24"/>
          <w:szCs w:val="32"/>
        </w:rPr>
        <w:t>2</w:t>
      </w:r>
    </w:p>
    <w:p w14:paraId="1F9D3F12" w14:textId="6C3C233A" w:rsidR="00E13908" w:rsidRDefault="00E208F6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load the Gallery and Probe images and display them in figure 2.7.</w:t>
      </w:r>
    </w:p>
    <w:p w14:paraId="5A20607B" w14:textId="53749E28" w:rsidR="00E208F6" w:rsidRDefault="00E208F6" w:rsidP="005A3426">
      <w:pPr>
        <w:spacing w:line="360" w:lineRule="auto"/>
        <w:rPr>
          <w:sz w:val="22"/>
          <w:szCs w:val="22"/>
        </w:rPr>
      </w:pPr>
      <w:r w:rsidRPr="00E208F6">
        <w:rPr>
          <w:sz w:val="22"/>
          <w:szCs w:val="22"/>
        </w:rPr>
        <w:drawing>
          <wp:inline distT="0" distB="0" distL="0" distR="0" wp14:anchorId="41782562" wp14:editId="1D11EB17">
            <wp:extent cx="4679950" cy="2381885"/>
            <wp:effectExtent l="0" t="0" r="6350" b="571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DE3" w14:textId="02C3F632" w:rsidR="00E208F6" w:rsidRDefault="00E208F6" w:rsidP="00E208F6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 w:rsidR="00EF046A">
        <w:rPr>
          <w:i/>
          <w:iCs/>
          <w:sz w:val="24"/>
          <w:szCs w:val="32"/>
        </w:rPr>
        <w:t>7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Showing some randomly selected gallery images and all probe images</w:t>
      </w:r>
    </w:p>
    <w:p w14:paraId="0D54F1BD" w14:textId="0ECA8C9F" w:rsidR="00E208F6" w:rsidRDefault="00E208F6" w:rsidP="00E208F6">
      <w:pPr>
        <w:spacing w:line="360" w:lineRule="auto"/>
        <w:jc w:val="left"/>
        <w:rPr>
          <w:i/>
          <w:iCs/>
          <w:sz w:val="24"/>
          <w:szCs w:val="32"/>
        </w:rPr>
      </w:pPr>
    </w:p>
    <w:p w14:paraId="0B8162A4" w14:textId="27F1EEAC" w:rsidR="00E208F6" w:rsidRDefault="003944BC" w:rsidP="00E208F6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We then apply the algorithm as described problem 2.1 (f).</w:t>
      </w:r>
    </w:p>
    <w:p w14:paraId="075E028C" w14:textId="3C9461F7" w:rsidR="003944BC" w:rsidRDefault="003944BC" w:rsidP="00E208F6">
      <w:pPr>
        <w:spacing w:line="360" w:lineRule="auto"/>
        <w:jc w:val="left"/>
        <w:rPr>
          <w:sz w:val="24"/>
          <w:szCs w:val="32"/>
        </w:rPr>
      </w:pPr>
    </w:p>
    <w:p w14:paraId="237F27E9" w14:textId="072C39CF" w:rsidR="003944BC" w:rsidRDefault="003944BC" w:rsidP="00E208F6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Each image in the Probe is projected to the first D basis vectors of the Gallery patterns and the Probe image is assigned the pattern class where the relative error is the minimum</w:t>
      </w:r>
      <w:r w:rsidR="00CF5C5C">
        <w:rPr>
          <w:sz w:val="24"/>
          <w:szCs w:val="32"/>
        </w:rPr>
        <w:t>.</w:t>
      </w:r>
    </w:p>
    <w:p w14:paraId="46B25FD0" w14:textId="37B7B612" w:rsidR="00CF5C5C" w:rsidRDefault="00CF5C5C" w:rsidP="00E208F6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Results:</w:t>
      </w:r>
    </w:p>
    <w:p w14:paraId="1DD0958D" w14:textId="7222C171" w:rsidR="00CF5C5C" w:rsidRPr="00E208F6" w:rsidRDefault="00CF5C5C" w:rsidP="00E208F6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The results are shown in table 2.1</w:t>
      </w:r>
    </w:p>
    <w:p w14:paraId="3BE44557" w14:textId="6C7086C4" w:rsidR="00E208F6" w:rsidRDefault="00CF5C5C" w:rsidP="005A3426">
      <w:pPr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EF0BD5" wp14:editId="11E99A11">
                <wp:simplePos x="0" y="0"/>
                <wp:positionH relativeFrom="column">
                  <wp:posOffset>253709</wp:posOffset>
                </wp:positionH>
                <wp:positionV relativeFrom="paragraph">
                  <wp:posOffset>2179788</wp:posOffset>
                </wp:positionV>
                <wp:extent cx="3694783" cy="269823"/>
                <wp:effectExtent l="0" t="0" r="13970" b="1016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783" cy="269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E748D" id="Oval 31" o:spid="_x0000_s1026" style="position:absolute;margin-left:20pt;margin-top:171.65pt;width:290.95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5GQkwIAAIUFAAAOAAAAZHJzL2Uyb0RvYy54bWysVEtv2zAMvg/YfxB0X51XX0GdIkjRYUDR&#13;&#10;BmuHnhVZigXIoiYpcbJfP0qy3WAtdhiWgyKK5Ed+NMmb20OjyV44r8CUdHw2okQYDpUy25L+eLn/&#13;&#10;ckWJD8xUTIMRJT0KT28Xnz/dtHYuJlCDroQjCGL8vLUlrUOw86LwvBYN82dghUGlBNewgKLbFpVj&#13;&#10;LaI3upiMRhdFC66yDrjwHl/vspIuEr6UgocnKb0IRJcUcwvpdOncxLNY3LD51jFbK96lwf4hi4Yp&#13;&#10;g0EHqDsWGNk59Q6qUdyBBxnOODQFSKm4SByQzXj0B5vnmlmRuGBxvB3K5P8fLH/crx1RVUmnY0oM&#13;&#10;a/AbPe2ZJihibVrr52jybNeukzxeI9GDdE38RwrkkOp5HOopDoFwfJxeXM8ur6aUcNRNLq6vJtMI&#13;&#10;Wrx5W+fDVwENiZeSCq2V9ZEym7P9gw/ZureKzwbuldb4zubaxNODVlV8S4LbblbaEWRQ0tUo/rqI&#13;&#10;J2YYP7oWkVymk27hqEWG/S4klgQJTFImqRnFAMs4FyaMs6pmlcjRzk+DxfaNHomsNggYkSVmOWB3&#13;&#10;AL1lBumxM+/OPrqK1MuD8+hviWXnwSNFBhMG50YZcB8BaGTVRc72fZFyaWKVNlAdsWEc5Enylt8r&#13;&#10;/HQPzIc1czg6OGS4DsITHlJDW1LobpTU4H599B7tsaNRS0mLo1hS/3PHnKBEfzPY69fj2SzObhJm&#13;&#10;55cTFNypZnOqMbtmBfj1sZ0xu3SN9kH3V+mgecWtsYxRUcUMx9gl5cH1wirkFYF7h4vlMpnhvFoW&#13;&#10;Hsyz5RE8VjX25cvhlTnb9W/Azn+Efmzf9XC2jZ4GlrsAUqUGf6trV2+c9dQ43V6Ky+RUTlZv23Px&#13;&#10;GwAA//8DAFBLAwQUAAYACAAAACEAfl09luQAAAAPAQAADwAAAGRycy9kb3ducmV2LnhtbEyPy27C&#13;&#10;MBBF95X6D9ZU6q44EIrSEAfRJ4uKBRT2Jp48RDyOYgfSv+901W5Gmte992Sr0bbigr1vHCmYTiIQ&#13;&#10;SIUzDVUKDl/vDwkIHzQZ3TpCBd/oYZXf3mQ6Ne5KO7zsQyVYhHyqFdQhdKmUvqjRaj9xHRLvStdb&#13;&#10;HbjtK2l6fWVx28pZFC2k1Q2xQ607fKmxOO8HqyB5/jy82SNW682w+zhut+XQnEul7u/G1yWX9RJE&#13;&#10;wDH8fcAvA+eHnIOd3EDGi1bBPGKeoCCexzEIPljMpk8gTjxJHhOQeSb/c+Q/AAAA//8DAFBLAQIt&#13;&#10;ABQABgAIAAAAIQC2gziS/gAAAOEBAAATAAAAAAAAAAAAAAAAAAAAAABbQ29udGVudF9UeXBlc10u&#13;&#10;eG1sUEsBAi0AFAAGAAgAAAAhADj9If/WAAAAlAEAAAsAAAAAAAAAAAAAAAAALwEAAF9yZWxzLy5y&#13;&#10;ZWxzUEsBAi0AFAAGAAgAAAAhAPl7kZCTAgAAhQUAAA4AAAAAAAAAAAAAAAAALgIAAGRycy9lMm9E&#13;&#10;b2MueG1sUEsBAi0AFAAGAAgAAAAhAH5dPZbkAAAADwEAAA8AAAAAAAAAAAAAAAAA7QQAAGRycy9k&#13;&#10;b3ducmV2LnhtbFBLBQYAAAAABAAEAPMAAAD+BQAAAAA=&#13;&#10;" filled="f" strokecolor="#c00000" strokeweight="1pt">
                <v:stroke joinstyle="miter"/>
              </v:oval>
            </w:pict>
          </mc:Fallback>
        </mc:AlternateContent>
      </w:r>
      <w:r w:rsidRPr="00CF5C5C">
        <w:rPr>
          <w:sz w:val="22"/>
          <w:szCs w:val="22"/>
        </w:rPr>
        <w:drawing>
          <wp:inline distT="0" distB="0" distL="0" distR="0" wp14:anchorId="1C33E739" wp14:editId="63421B2B">
            <wp:extent cx="3627620" cy="2754924"/>
            <wp:effectExtent l="0" t="0" r="5080" b="127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186" cy="27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58E" w14:textId="480635A2" w:rsidR="00CF5C5C" w:rsidRDefault="00CF5C5C" w:rsidP="00CF5C5C">
      <w:pPr>
        <w:spacing w:line="360" w:lineRule="auto"/>
        <w:jc w:val="left"/>
        <w:rPr>
          <w:i/>
          <w:iCs/>
          <w:sz w:val="24"/>
          <w:szCs w:val="32"/>
        </w:rPr>
      </w:pPr>
      <w:r>
        <w:rPr>
          <w:i/>
          <w:iCs/>
          <w:sz w:val="24"/>
          <w:szCs w:val="32"/>
        </w:rPr>
        <w:lastRenderedPageBreak/>
        <w:t>Table</w:t>
      </w:r>
      <w:r w:rsidRPr="00477C39">
        <w:rPr>
          <w:i/>
          <w:iCs/>
          <w:sz w:val="24"/>
          <w:szCs w:val="32"/>
        </w:rPr>
        <w:t xml:space="preserve"> </w:t>
      </w:r>
      <w:proofErr w:type="gramStart"/>
      <w:r w:rsidRPr="00477C39">
        <w:rPr>
          <w:i/>
          <w:iCs/>
          <w:sz w:val="24"/>
          <w:szCs w:val="32"/>
        </w:rPr>
        <w:t>2.</w:t>
      </w:r>
      <w:r>
        <w:rPr>
          <w:i/>
          <w:iCs/>
          <w:sz w:val="24"/>
          <w:szCs w:val="32"/>
        </w:rPr>
        <w:t>1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Result of classifying the Probe (test) images</w:t>
      </w:r>
    </w:p>
    <w:p w14:paraId="314473AD" w14:textId="2A1675F0" w:rsidR="00CF5C5C" w:rsidRDefault="00CF5C5C" w:rsidP="00CF5C5C">
      <w:pPr>
        <w:spacing w:line="360" w:lineRule="auto"/>
        <w:jc w:val="left"/>
        <w:rPr>
          <w:i/>
          <w:iCs/>
          <w:sz w:val="24"/>
          <w:szCs w:val="32"/>
        </w:rPr>
      </w:pPr>
    </w:p>
    <w:p w14:paraId="3AB7339B" w14:textId="2FC81D0E" w:rsidR="00CF5C5C" w:rsidRDefault="00CF5C5C" w:rsidP="00CF5C5C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We notice that algorithm is misclassifying the Probe image 8. That is because the images </w:t>
      </w:r>
      <w:proofErr w:type="gramStart"/>
      <w:r>
        <w:rPr>
          <w:sz w:val="24"/>
          <w:szCs w:val="32"/>
        </w:rPr>
        <w:t>looks</w:t>
      </w:r>
      <w:proofErr w:type="gramEnd"/>
      <w:r>
        <w:rPr>
          <w:sz w:val="24"/>
          <w:szCs w:val="32"/>
        </w:rPr>
        <w:t xml:space="preserve"> a bit like 9. The projection of that Probe image on all the basis is shown in figure 2.</w:t>
      </w:r>
      <w:r w:rsidR="00EF046A">
        <w:rPr>
          <w:sz w:val="24"/>
          <w:szCs w:val="32"/>
        </w:rPr>
        <w:t>8</w:t>
      </w:r>
      <w:r>
        <w:rPr>
          <w:sz w:val="24"/>
          <w:szCs w:val="32"/>
        </w:rPr>
        <w:t>.</w:t>
      </w:r>
    </w:p>
    <w:p w14:paraId="46B749C9" w14:textId="7744F363" w:rsidR="00CF5C5C" w:rsidRDefault="00CF5C5C" w:rsidP="00CF5C5C">
      <w:pPr>
        <w:spacing w:line="360" w:lineRule="auto"/>
        <w:jc w:val="left"/>
        <w:rPr>
          <w:sz w:val="24"/>
          <w:szCs w:val="32"/>
        </w:rPr>
      </w:pPr>
      <w:r w:rsidRPr="00CF5C5C">
        <w:rPr>
          <w:sz w:val="24"/>
          <w:szCs w:val="32"/>
        </w:rPr>
        <w:drawing>
          <wp:inline distT="0" distB="0" distL="0" distR="0" wp14:anchorId="07F525A3" wp14:editId="5D6498C0">
            <wp:extent cx="4679950" cy="57277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8E80" w14:textId="5618C915" w:rsidR="00CF5C5C" w:rsidRDefault="00CF5C5C" w:rsidP="00CF5C5C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 w:rsidR="00EF046A">
        <w:rPr>
          <w:i/>
          <w:iCs/>
          <w:sz w:val="24"/>
          <w:szCs w:val="32"/>
        </w:rPr>
        <w:t>8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Showing the projection of probe Image of 8 on the KL basis</w:t>
      </w:r>
    </w:p>
    <w:p w14:paraId="5F5C58E0" w14:textId="6EEC65E6" w:rsidR="00D55868" w:rsidRDefault="00D55868" w:rsidP="00CF5C5C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>We notice that the original kind of also looks like a 9. Origin</w:t>
      </w:r>
      <w:r w:rsidR="00EF046A">
        <w:rPr>
          <w:sz w:val="24"/>
          <w:szCs w:val="32"/>
        </w:rPr>
        <w:t>a</w:t>
      </w:r>
      <w:r>
        <w:rPr>
          <w:sz w:val="24"/>
          <w:szCs w:val="32"/>
        </w:rPr>
        <w:t>l image in figure 2.</w:t>
      </w:r>
      <w:r w:rsidR="00EF046A">
        <w:rPr>
          <w:sz w:val="24"/>
          <w:szCs w:val="32"/>
        </w:rPr>
        <w:t>9</w:t>
      </w:r>
      <w:r>
        <w:rPr>
          <w:sz w:val="24"/>
          <w:szCs w:val="32"/>
        </w:rPr>
        <w:t>.</w:t>
      </w:r>
    </w:p>
    <w:p w14:paraId="4AF37A71" w14:textId="79AD2E5E" w:rsidR="00D55868" w:rsidRDefault="00D55868" w:rsidP="00CF5C5C">
      <w:pPr>
        <w:spacing w:line="360" w:lineRule="auto"/>
        <w:jc w:val="left"/>
        <w:rPr>
          <w:sz w:val="24"/>
          <w:szCs w:val="32"/>
        </w:rPr>
      </w:pPr>
    </w:p>
    <w:p w14:paraId="03D8CCE1" w14:textId="096A068D" w:rsidR="00D55868" w:rsidRDefault="00D55868" w:rsidP="00CF5C5C">
      <w:pPr>
        <w:spacing w:line="360" w:lineRule="auto"/>
        <w:jc w:val="left"/>
        <w:rPr>
          <w:sz w:val="24"/>
          <w:szCs w:val="32"/>
        </w:rPr>
      </w:pPr>
      <w:r w:rsidRPr="00D55868">
        <w:rPr>
          <w:sz w:val="24"/>
          <w:szCs w:val="32"/>
        </w:rPr>
        <w:drawing>
          <wp:inline distT="0" distB="0" distL="0" distR="0" wp14:anchorId="2C5FF190" wp14:editId="77C2DB75">
            <wp:extent cx="3124200" cy="3098800"/>
            <wp:effectExtent l="0" t="0" r="0" b="0"/>
            <wp:docPr id="33" name="Picture 3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0A31" w14:textId="77777777" w:rsidR="00D55868" w:rsidRPr="00D55868" w:rsidRDefault="00D55868" w:rsidP="00CF5C5C">
      <w:pPr>
        <w:spacing w:line="360" w:lineRule="auto"/>
        <w:jc w:val="left"/>
        <w:rPr>
          <w:sz w:val="24"/>
          <w:szCs w:val="32"/>
        </w:rPr>
      </w:pPr>
    </w:p>
    <w:p w14:paraId="0598CB2D" w14:textId="7F69B5CA" w:rsidR="00D55868" w:rsidRDefault="00D55868" w:rsidP="00D55868">
      <w:pPr>
        <w:spacing w:line="360" w:lineRule="auto"/>
        <w:jc w:val="left"/>
        <w:rPr>
          <w:i/>
          <w:iCs/>
          <w:sz w:val="24"/>
          <w:szCs w:val="32"/>
        </w:rPr>
      </w:pPr>
      <w:r w:rsidRPr="00477C39">
        <w:rPr>
          <w:i/>
          <w:iCs/>
          <w:sz w:val="24"/>
          <w:szCs w:val="32"/>
        </w:rPr>
        <w:t xml:space="preserve">Figure </w:t>
      </w:r>
      <w:proofErr w:type="gramStart"/>
      <w:r w:rsidRPr="00477C39">
        <w:rPr>
          <w:i/>
          <w:iCs/>
          <w:sz w:val="24"/>
          <w:szCs w:val="32"/>
        </w:rPr>
        <w:t>2.</w:t>
      </w:r>
      <w:r w:rsidR="00EF046A">
        <w:rPr>
          <w:i/>
          <w:iCs/>
          <w:sz w:val="24"/>
          <w:szCs w:val="32"/>
        </w:rPr>
        <w:t>9</w:t>
      </w:r>
      <w:r w:rsidRPr="00477C39">
        <w:rPr>
          <w:i/>
          <w:iCs/>
          <w:sz w:val="24"/>
          <w:szCs w:val="32"/>
        </w:rPr>
        <w:t xml:space="preserve"> :</w:t>
      </w:r>
      <w:proofErr w:type="gramEnd"/>
      <w:r w:rsidRPr="00477C39">
        <w:rPr>
          <w:i/>
          <w:iCs/>
          <w:sz w:val="24"/>
          <w:szCs w:val="32"/>
        </w:rPr>
        <w:t xml:space="preserve"> </w:t>
      </w:r>
      <w:r>
        <w:rPr>
          <w:i/>
          <w:iCs/>
          <w:sz w:val="24"/>
          <w:szCs w:val="32"/>
        </w:rPr>
        <w:t>Original Probe image.</w:t>
      </w:r>
    </w:p>
    <w:p w14:paraId="571673CE" w14:textId="13659D46" w:rsidR="00D55868" w:rsidRDefault="00D55868" w:rsidP="00D55868">
      <w:pPr>
        <w:spacing w:line="360" w:lineRule="auto"/>
        <w:jc w:val="left"/>
        <w:rPr>
          <w:i/>
          <w:iCs/>
          <w:sz w:val="24"/>
          <w:szCs w:val="32"/>
        </w:rPr>
      </w:pPr>
    </w:p>
    <w:p w14:paraId="3C4F4E70" w14:textId="743C6090" w:rsidR="00D55868" w:rsidRPr="00D55868" w:rsidRDefault="00D55868" w:rsidP="00D55868">
      <w:pPr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In conclusion I believe this is a neat algorithm to apply PCA to classify images. However, this algorithm has its drawbacks as it did misclassify one image </w:t>
      </w:r>
      <w:proofErr w:type="gramStart"/>
      <w:r w:rsidR="00EF046A">
        <w:rPr>
          <w:sz w:val="24"/>
          <w:szCs w:val="32"/>
        </w:rPr>
        <w:t>where as</w:t>
      </w:r>
      <w:proofErr w:type="gramEnd"/>
      <w:r>
        <w:rPr>
          <w:sz w:val="24"/>
          <w:szCs w:val="32"/>
        </w:rPr>
        <w:t xml:space="preserve"> other algorithms like Convolutional neural networks</w:t>
      </w:r>
      <w:r w:rsidR="00EF046A">
        <w:rPr>
          <w:sz w:val="24"/>
          <w:szCs w:val="32"/>
        </w:rPr>
        <w:t xml:space="preserve"> will</w:t>
      </w:r>
      <w:r>
        <w:rPr>
          <w:sz w:val="24"/>
          <w:szCs w:val="32"/>
        </w:rPr>
        <w:t xml:space="preserve"> be </w:t>
      </w:r>
      <w:r w:rsidR="00EF046A">
        <w:rPr>
          <w:sz w:val="24"/>
          <w:szCs w:val="32"/>
        </w:rPr>
        <w:t>able</w:t>
      </w:r>
      <w:r>
        <w:rPr>
          <w:sz w:val="24"/>
          <w:szCs w:val="32"/>
        </w:rPr>
        <w:t xml:space="preserve"> to </w:t>
      </w:r>
      <w:r w:rsidR="00EF046A">
        <w:rPr>
          <w:sz w:val="24"/>
          <w:szCs w:val="32"/>
        </w:rPr>
        <w:t>classify it correctly</w:t>
      </w:r>
      <w:r>
        <w:rPr>
          <w:sz w:val="24"/>
          <w:szCs w:val="32"/>
        </w:rPr>
        <w:t>.</w:t>
      </w:r>
    </w:p>
    <w:p w14:paraId="301612AB" w14:textId="77777777" w:rsidR="00CF5C5C" w:rsidRPr="00E13908" w:rsidRDefault="00CF5C5C" w:rsidP="005A3426">
      <w:pPr>
        <w:spacing w:line="360" w:lineRule="auto"/>
        <w:rPr>
          <w:sz w:val="22"/>
          <w:szCs w:val="22"/>
        </w:rPr>
      </w:pPr>
    </w:p>
    <w:sectPr w:rsidR="00CF5C5C" w:rsidRPr="00E13908">
      <w:footerReference w:type="even" r:id="rId17"/>
      <w:footerReference w:type="default" r:id="rId18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08DFF" w14:textId="77777777" w:rsidR="001A2006" w:rsidRDefault="001A2006">
      <w:pPr>
        <w:spacing w:line="240" w:lineRule="auto"/>
      </w:pPr>
      <w:r>
        <w:separator/>
      </w:r>
    </w:p>
  </w:endnote>
  <w:endnote w:type="continuationSeparator" w:id="0">
    <w:p w14:paraId="7E160EC8" w14:textId="77777777" w:rsidR="001A2006" w:rsidRDefault="001A20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r10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mbx12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bx10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5094B" w14:textId="77777777" w:rsidR="00391DF9" w:rsidRDefault="00D9366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F425F28" w14:textId="77777777" w:rsidR="00391DF9" w:rsidRDefault="00391D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C0DAA" w14:textId="77777777" w:rsidR="00391DF9" w:rsidRDefault="00D9366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FC5107E" w14:textId="77777777" w:rsidR="00391DF9" w:rsidRDefault="00391D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A3C28" w14:textId="77777777" w:rsidR="001A2006" w:rsidRDefault="001A2006">
      <w:pPr>
        <w:spacing w:line="240" w:lineRule="auto"/>
      </w:pPr>
      <w:r>
        <w:separator/>
      </w:r>
    </w:p>
  </w:footnote>
  <w:footnote w:type="continuationSeparator" w:id="0">
    <w:p w14:paraId="6C97DF56" w14:textId="77777777" w:rsidR="001A2006" w:rsidRDefault="001A20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34DE74BA"/>
    <w:multiLevelType w:val="hybridMultilevel"/>
    <w:tmpl w:val="9468D798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5FA32ACD"/>
    <w:multiLevelType w:val="hybridMultilevel"/>
    <w:tmpl w:val="196471F4"/>
    <w:lvl w:ilvl="0" w:tplc="C69CC174">
      <w:start w:val="1"/>
      <w:numFmt w:val="lowerLetter"/>
      <w:lvlText w:val="(%1)"/>
      <w:lvlJc w:val="left"/>
      <w:pPr>
        <w:ind w:left="10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4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72"/>
    <w:rsid w:val="0002054B"/>
    <w:rsid w:val="00093A97"/>
    <w:rsid w:val="001537B9"/>
    <w:rsid w:val="00192917"/>
    <w:rsid w:val="001A2006"/>
    <w:rsid w:val="001F7CE2"/>
    <w:rsid w:val="00212A8B"/>
    <w:rsid w:val="00217081"/>
    <w:rsid w:val="00267A33"/>
    <w:rsid w:val="00267DD4"/>
    <w:rsid w:val="002C79F5"/>
    <w:rsid w:val="00315C19"/>
    <w:rsid w:val="00391DF9"/>
    <w:rsid w:val="003944BC"/>
    <w:rsid w:val="003F6B0F"/>
    <w:rsid w:val="004348BD"/>
    <w:rsid w:val="00477C39"/>
    <w:rsid w:val="004C7E0D"/>
    <w:rsid w:val="00542E5B"/>
    <w:rsid w:val="00556BB2"/>
    <w:rsid w:val="00560391"/>
    <w:rsid w:val="00564BFF"/>
    <w:rsid w:val="005A3426"/>
    <w:rsid w:val="005A6BE1"/>
    <w:rsid w:val="005C109A"/>
    <w:rsid w:val="00621EBB"/>
    <w:rsid w:val="006B6F61"/>
    <w:rsid w:val="007325C5"/>
    <w:rsid w:val="007D1199"/>
    <w:rsid w:val="00811195"/>
    <w:rsid w:val="00853DAD"/>
    <w:rsid w:val="008B6172"/>
    <w:rsid w:val="00915047"/>
    <w:rsid w:val="009B2928"/>
    <w:rsid w:val="009D2ABB"/>
    <w:rsid w:val="009D2E62"/>
    <w:rsid w:val="00A14634"/>
    <w:rsid w:val="00A647B2"/>
    <w:rsid w:val="00AA657E"/>
    <w:rsid w:val="00B13A4D"/>
    <w:rsid w:val="00B358A5"/>
    <w:rsid w:val="00B4450F"/>
    <w:rsid w:val="00B54E1D"/>
    <w:rsid w:val="00B60A51"/>
    <w:rsid w:val="00BA5AEC"/>
    <w:rsid w:val="00C07D5E"/>
    <w:rsid w:val="00CA71EF"/>
    <w:rsid w:val="00CF5C5C"/>
    <w:rsid w:val="00D55868"/>
    <w:rsid w:val="00D93668"/>
    <w:rsid w:val="00D96902"/>
    <w:rsid w:val="00E13908"/>
    <w:rsid w:val="00E208F6"/>
    <w:rsid w:val="00E25044"/>
    <w:rsid w:val="00E65BB5"/>
    <w:rsid w:val="00E666E5"/>
    <w:rsid w:val="00E71084"/>
    <w:rsid w:val="00EF046A"/>
    <w:rsid w:val="00F6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90E5CC"/>
  <w15:chartTrackingRefBased/>
  <w15:docId w15:val="{969E24B6-08BB-FB48-BAA6-FCB75879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12" w:lineRule="auto"/>
      <w:ind w:firstLine="340"/>
      <w:jc w:val="both"/>
    </w:pPr>
    <w:rPr>
      <w:rFonts w:ascii="cmr10" w:hAnsi="cmr10"/>
      <w:sz w:val="21"/>
      <w:szCs w:val="24"/>
      <w:lang w:val="en-GB"/>
    </w:rPr>
  </w:style>
  <w:style w:type="paragraph" w:styleId="Heading1">
    <w:name w:val="heading 1"/>
    <w:basedOn w:val="Normal"/>
    <w:next w:val="Firstparagraph"/>
    <w:qFormat/>
    <w:pPr>
      <w:keepNext/>
      <w:numPr>
        <w:numId w:val="2"/>
      </w:numPr>
      <w:tabs>
        <w:tab w:val="clear" w:pos="360"/>
        <w:tab w:val="left" w:pos="482"/>
      </w:tabs>
      <w:spacing w:before="360" w:after="180"/>
      <w:jc w:val="left"/>
      <w:outlineLvl w:val="0"/>
    </w:pPr>
    <w:rPr>
      <w:rFonts w:ascii="cmbx12" w:hAnsi="cmbx12" w:cs="Arial"/>
      <w:bCs/>
      <w:sz w:val="28"/>
      <w:szCs w:val="32"/>
    </w:rPr>
  </w:style>
  <w:style w:type="paragraph" w:styleId="Heading2">
    <w:name w:val="heading 2"/>
    <w:basedOn w:val="Normal"/>
    <w:next w:val="Firstparagraph"/>
    <w:qFormat/>
    <w:pPr>
      <w:keepNext/>
      <w:numPr>
        <w:ilvl w:val="1"/>
        <w:numId w:val="2"/>
      </w:numPr>
      <w:tabs>
        <w:tab w:val="clear" w:pos="720"/>
        <w:tab w:val="left" w:pos="624"/>
      </w:tabs>
      <w:spacing w:before="300" w:after="120"/>
      <w:jc w:val="left"/>
      <w:outlineLvl w:val="1"/>
    </w:pPr>
    <w:rPr>
      <w:rFonts w:ascii="cmbx12" w:hAnsi="cmbx12" w:cs="Arial"/>
      <w:bCs/>
      <w:iCs/>
      <w:sz w:val="24"/>
      <w:szCs w:val="28"/>
    </w:rPr>
  </w:style>
  <w:style w:type="paragraph" w:styleId="Heading3">
    <w:name w:val="heading 3"/>
    <w:basedOn w:val="Normal"/>
    <w:next w:val="Firstparagraph"/>
    <w:qFormat/>
    <w:pPr>
      <w:keepNext/>
      <w:numPr>
        <w:ilvl w:val="2"/>
        <w:numId w:val="2"/>
      </w:numPr>
      <w:tabs>
        <w:tab w:val="clear" w:pos="1080"/>
        <w:tab w:val="left" w:pos="765"/>
      </w:tabs>
      <w:spacing w:before="300" w:after="120"/>
      <w:jc w:val="left"/>
      <w:outlineLvl w:val="2"/>
    </w:pPr>
    <w:rPr>
      <w:rFonts w:ascii="cmbx10" w:hAnsi="cmbx10" w:cs="Arial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character" w:styleId="Hyperlink">
    <w:name w:val="Hyperlink"/>
    <w:basedOn w:val="DefaultParagraphFont"/>
    <w:uiPriority w:val="99"/>
    <w:unhideWhenUsed/>
    <w:rsid w:val="008B6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1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647B2"/>
    <w:rPr>
      <w:color w:val="808080"/>
    </w:rPr>
  </w:style>
  <w:style w:type="paragraph" w:styleId="ListParagraph">
    <w:name w:val="List Paragraph"/>
    <w:basedOn w:val="Normal"/>
    <w:uiPriority w:val="34"/>
    <w:qFormat/>
    <w:rsid w:val="00477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hantyk/Downloads/LaTe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LaTeX.dot</Template>
  <TotalTime>120</TotalTime>
  <Pages>8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Mohanty, Raj</dc:creator>
  <cp:keywords/>
  <dc:description/>
  <cp:lastModifiedBy>Mohanty, Raj</cp:lastModifiedBy>
  <cp:revision>47</cp:revision>
  <cp:lastPrinted>2001-05-05T04:36:00Z</cp:lastPrinted>
  <dcterms:created xsi:type="dcterms:W3CDTF">2020-03-12T07:16:00Z</dcterms:created>
  <dcterms:modified xsi:type="dcterms:W3CDTF">2020-04-15T01:35:00Z</dcterms:modified>
</cp:coreProperties>
</file>